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CEC0F" w14:textId="2B021D2D" w:rsidR="00D077E9" w:rsidRDefault="00EC2778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BDB4B2C" wp14:editId="28DBF184">
            <wp:simplePos x="0" y="0"/>
            <wp:positionH relativeFrom="column">
              <wp:posOffset>-838200</wp:posOffset>
            </wp:positionH>
            <wp:positionV relativeFrom="page">
              <wp:align>top</wp:align>
            </wp:positionV>
            <wp:extent cx="8361454" cy="6697980"/>
            <wp:effectExtent l="0" t="0" r="1905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2834" cy="670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2CF9A8" wp14:editId="2825A6C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F798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47856F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F48B3B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9623BF2" wp14:editId="68A279F2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FE9D47" w14:textId="2318CBA9" w:rsidR="00D077E9" w:rsidRPr="00D86945" w:rsidRDefault="00EC2778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Juego de la serpiente manual</w:t>
                                  </w:r>
                                </w:p>
                                <w:p w14:paraId="08E4AA74" w14:textId="77777777" w:rsidR="00D077E9" w:rsidRPr="00D86945" w:rsidRDefault="00D077E9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D86945">
                                    <w:rPr>
                                      <w:lang w:bidi="es-ES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9623BF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7EFE9D47" w14:textId="2318CBA9" w:rsidR="00D077E9" w:rsidRPr="00D86945" w:rsidRDefault="00EC2778" w:rsidP="00D077E9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>Juego de la serpiente manual</w:t>
                            </w:r>
                          </w:p>
                          <w:p w14:paraId="08E4AA74" w14:textId="77777777" w:rsidR="00D077E9" w:rsidRPr="00D86945" w:rsidRDefault="00D077E9" w:rsidP="00D077E9">
                            <w:pPr>
                              <w:pStyle w:val="Ttulo"/>
                              <w:spacing w:after="0"/>
                            </w:pPr>
                            <w:r w:rsidRPr="00D86945">
                              <w:rPr>
                                <w:lang w:bidi="es-ES"/>
                              </w:rPr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323837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C2D1A3F" wp14:editId="2954BAD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1FF86F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D6250C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7ACDB35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05946E9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FAEF44DC5B14A69BE2A1EA5671EE40E"/>
              </w:placeholder>
              <w15:appearance w15:val="hidden"/>
            </w:sdtPr>
            <w:sdtContent>
              <w:p w14:paraId="4FC2AC6D" w14:textId="240D3017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EC2778">
                  <w:rPr>
                    <w:rStyle w:val="SubttuloCar"/>
                    <w:b w:val="0"/>
                    <w:noProof/>
                    <w:lang w:bidi="es-ES"/>
                  </w:rPr>
                  <w:t>28 mayo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A5DB74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3291207A" wp14:editId="0497B5A6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A8C8B7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84CE4E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8F7328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5A94E5" w14:textId="66612125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192A11964D0B4F1D8A32239759FB0EE1"/>
                </w:placeholder>
                <w15:appearance w15:val="hidden"/>
              </w:sdtPr>
              <w:sdtContent>
                <w:r w:rsidR="00EC2778">
                  <w:rPr>
                    <w:noProof/>
                  </w:rPr>
                  <w:t>Corporacion Universitaria Unitec</w:t>
                </w:r>
              </w:sdtContent>
            </w:sdt>
          </w:p>
          <w:p w14:paraId="740F214E" w14:textId="5F84D308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A567B5CD562541FCA5055D66E5B141D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EC2778">
                  <w:rPr>
                    <w:noProof/>
                  </w:rPr>
                  <w:t>Andres David Lopez Moreno</w:t>
                </w:r>
                <w:r w:rsidR="00EC2778">
                  <w:rPr>
                    <w:noProof/>
                  </w:rPr>
                  <w:br/>
                  <w:t>Ingenieria web y movil</w:t>
                </w:r>
              </w:sdtContent>
            </w:sdt>
          </w:p>
          <w:p w14:paraId="037DA0F4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A641277" w14:textId="77777777" w:rsidR="00D077E9" w:rsidRDefault="00AB02A7">
      <w:pPr>
        <w:spacing w:after="200"/>
        <w:rPr>
          <w:noProof/>
        </w:rPr>
      </w:pPr>
      <w:r w:rsidRPr="00D967AC"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4B20662A" wp14:editId="760F8984">
            <wp:simplePos x="0" y="0"/>
            <wp:positionH relativeFrom="column">
              <wp:posOffset>5394960</wp:posOffset>
            </wp:positionH>
            <wp:positionV relativeFrom="paragraph">
              <wp:posOffset>7616190</wp:posOffset>
            </wp:positionV>
            <wp:extent cx="1181100" cy="1237615"/>
            <wp:effectExtent l="0" t="0" r="0" b="635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9D6BC8A" wp14:editId="0113D87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2DD1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36C71E0B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</w:p>
    <w:p w14:paraId="0FD8561A" w14:textId="3FBFF1D0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36"/>
          <w:szCs w:val="36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</w:t>
      </w:r>
      <w:r w:rsidRPr="00EC2778">
        <w:rPr>
          <w:rFonts w:ascii="Times New Roman" w:hAnsi="Times New Roman" w:cs="Times New Roman"/>
          <w:noProof/>
          <w:sz w:val="36"/>
          <w:szCs w:val="36"/>
          <w:lang w:bidi="es-ES"/>
        </w:rPr>
        <w:t>Manual de Software: Juego de la Serpiente</w:t>
      </w:r>
    </w:p>
    <w:p w14:paraId="3CD2A2DC" w14:textId="5C9817FA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1. Introducción</w:t>
      </w:r>
    </w:p>
    <w:p w14:paraId="66CAC0CA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Manual de Software del Juego de la Serpiente proporciona información detallada sobre la instalación, funcionamiento y mantenimiento de este juego clásico. Este manual está diseñado para ayudar a los usuarios a comprender y utilizar el juego de manera efectiva.</w:t>
      </w:r>
    </w:p>
    <w:p w14:paraId="072D49A8" w14:textId="4F0166D2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1.1 Propósito del manual</w:t>
      </w:r>
    </w:p>
    <w:p w14:paraId="1F3FC1C8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propósito de este manual es brindar a los usuarios una guía completa sobre el juego de la serpiente, desde la instalación hasta el manejo de errores comunes y la optimización del rendimiento. Este manual tiene como objetivo facilitar el proceso de uso del juego y proporcionar respuestas a las preguntas frecuentes.</w:t>
      </w:r>
    </w:p>
    <w:p w14:paraId="69DC610E" w14:textId="6F61D0D0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1.2 Alcance del software</w:t>
      </w:r>
    </w:p>
    <w:p w14:paraId="5A6E4EE7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El juego de la serpiente es un juego de navegador basado en HTML, CSS y JavaScript. Permite a los usuarios controlar una serpiente en pantalla y recolectar alimentos para aumentar su puntaje. Este manual cubre aspectos relacionados con 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lastRenderedPageBreak/>
        <w:t>la instalación, arquitectura, funcionamiento, estructura de código y mantenimiento del juego.</w:t>
      </w:r>
    </w:p>
    <w:p w14:paraId="2C28FBC9" w14:textId="7F9C0432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2. Requisitos del sistema</w:t>
      </w:r>
    </w:p>
    <w:p w14:paraId="08E8A4B5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Antes de instalar y utilizar el juego de la serpiente, asegúrate de que tu sistema cumpla con los siguientes requisitos mínimos:</w:t>
      </w:r>
    </w:p>
    <w:p w14:paraId="7D515777" w14:textId="588F21F4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2.1 Requisitos de hardware</w:t>
      </w:r>
    </w:p>
    <w:p w14:paraId="62C5328E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Ordenador con al menos 2 GB de RAM</w:t>
      </w:r>
    </w:p>
    <w:p w14:paraId="42315325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Navegador web moderno (Google Chrome, Mozilla Firefox, etc.)</w:t>
      </w:r>
    </w:p>
    <w:p w14:paraId="794F78F2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Conexión a Internet</w:t>
      </w:r>
    </w:p>
    <w:p w14:paraId="3E9C219D" w14:textId="0F9BF156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2.2 Requisitos de software</w:t>
      </w:r>
    </w:p>
    <w:p w14:paraId="6AA0A02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Sistema operativo compatible (Windows, macOS, Linux)</w:t>
      </w:r>
    </w:p>
    <w:p w14:paraId="2F2CAFB1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Servidor web (Apache, Nginx) para la instalación del juego</w:t>
      </w:r>
    </w:p>
    <w:p w14:paraId="605CE3A1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Navegador web actualizado con soporte para HTML5</w:t>
      </w:r>
    </w:p>
    <w:p w14:paraId="0F3D68C7" w14:textId="63946E15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2.3 Configuración recomendada</w:t>
      </w:r>
    </w:p>
    <w:p w14:paraId="2C7C25B5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Ordenador con 4 GB de RAM o más</w:t>
      </w:r>
    </w:p>
    <w:p w14:paraId="31BF63B3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Navegador web actualizado a la última versión disponible</w:t>
      </w:r>
    </w:p>
    <w:p w14:paraId="1660A6CB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Conexión a Internet de alta velocidad para un rendimiento óptimo</w:t>
      </w:r>
    </w:p>
    <w:p w14:paraId="260C3DEB" w14:textId="3C0A0496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3. Instalación</w:t>
      </w:r>
    </w:p>
    <w:p w14:paraId="0469385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Sigue los pasos a continuación para instalar el juego de la serpiente en tu servidor web:</w:t>
      </w:r>
    </w:p>
    <w:p w14:paraId="2AE6AEF3" w14:textId="33DCB0E0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1. Descarga los archivos del juego desde https://unitec.mrooms.net/mod/assign/view.php?id=525535] y descomprímelos en la carpeta deseada en tu servidor.</w:t>
      </w:r>
    </w:p>
    <w:p w14:paraId="1B6A2529" w14:textId="6A545D67" w:rsidR="00EC2778" w:rsidRDefault="00EC2778" w:rsidP="00EC2778">
      <w:pPr>
        <w:pStyle w:val="Ttulo1"/>
        <w:rPr>
          <w:noProof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2. Configura el servidor web para que apunte al directorio donde se encuentran los archivos del juego.</w:t>
      </w:r>
      <w:r w:rsidRPr="00EC27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7B6BD" wp14:editId="3A80CE7F">
            <wp:extent cx="5775960" cy="381000"/>
            <wp:effectExtent l="0" t="0" r="0" b="0"/>
            <wp:docPr id="6821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9454" name=""/>
                    <pic:cNvPicPr/>
                  </pic:nvPicPr>
                  <pic:blipFill rotWithShape="1">
                    <a:blip r:embed="rId9"/>
                    <a:srcRect l="119" t="78345" r="9228" b="12394"/>
                    <a:stretch/>
                  </pic:blipFill>
                  <pic:spPr bwMode="auto">
                    <a:xfrm>
                      <a:off x="0" y="0"/>
                      <a:ext cx="577596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1DAC" w14:textId="3990172C" w:rsidR="00EC2778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lastRenderedPageBreak/>
        <w:drawing>
          <wp:inline distT="0" distB="0" distL="0" distR="0" wp14:anchorId="67D5D6DD" wp14:editId="4D4006A2">
            <wp:extent cx="5288280" cy="373380"/>
            <wp:effectExtent l="0" t="0" r="7620" b="7620"/>
            <wp:docPr id="13436761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76143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1555" t="77050" r="15448" b="13875"/>
                    <a:stretch/>
                  </pic:blipFill>
                  <pic:spPr bwMode="auto">
                    <a:xfrm>
                      <a:off x="0" y="0"/>
                      <a:ext cx="528828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04EC4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</w:p>
    <w:p w14:paraId="3C7A89DF" w14:textId="77777777" w:rsid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3. Asegúrate de que la base de datos esté configurada correctamente para almacenar los resultados de los jugadores.</w:t>
      </w:r>
    </w:p>
    <w:p w14:paraId="607B4972" w14:textId="4F39EAF6" w:rsidR="003C5710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7BF7B7A1" wp14:editId="2F3D218C">
            <wp:extent cx="4922520" cy="2398151"/>
            <wp:effectExtent l="0" t="0" r="0" b="2540"/>
            <wp:docPr id="5131819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81994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t="75858" r="86007" b="11312"/>
                    <a:stretch/>
                  </pic:blipFill>
                  <pic:spPr bwMode="auto">
                    <a:xfrm>
                      <a:off x="0" y="0"/>
                      <a:ext cx="4946546" cy="240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2E7BD" w14:textId="215BFBBB" w:rsidR="003C5710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60D4F0A6" wp14:editId="6624D77E">
            <wp:extent cx="5806440" cy="2529538"/>
            <wp:effectExtent l="0" t="0" r="3810" b="4445"/>
            <wp:docPr id="10799341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3412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15547" t="38041" r="48216" b="32246"/>
                    <a:stretch/>
                  </pic:blipFill>
                  <pic:spPr bwMode="auto">
                    <a:xfrm>
                      <a:off x="0" y="0"/>
                      <a:ext cx="5839800" cy="254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C920C" w14:textId="3A158973" w:rsidR="003C5710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6746E421" wp14:editId="2C453DC4">
            <wp:extent cx="5059680" cy="1935878"/>
            <wp:effectExtent l="0" t="0" r="7620" b="7620"/>
            <wp:docPr id="210635530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5302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12"/>
                    <a:srcRect l="1196" t="32415" r="85050" b="57681"/>
                    <a:stretch/>
                  </pic:blipFill>
                  <pic:spPr bwMode="auto">
                    <a:xfrm>
                      <a:off x="0" y="0"/>
                      <a:ext cx="5085952" cy="194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0446C" w14:textId="61E41CFE" w:rsidR="003C5710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lastRenderedPageBreak/>
        <w:drawing>
          <wp:inline distT="0" distB="0" distL="0" distR="0" wp14:anchorId="0739233B" wp14:editId="78D6D805">
            <wp:extent cx="4861560" cy="1542610"/>
            <wp:effectExtent l="0" t="0" r="0" b="635"/>
            <wp:docPr id="191479985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985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12"/>
                    <a:srcRect l="15787" t="28137" r="71776" b="64435"/>
                    <a:stretch/>
                  </pic:blipFill>
                  <pic:spPr bwMode="auto">
                    <a:xfrm>
                      <a:off x="0" y="0"/>
                      <a:ext cx="4881843" cy="15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81397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</w:p>
    <w:p w14:paraId="04E4710F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4. Abre un navegador web y accede a la URL correspondiente para iniciar el juego.</w:t>
      </w:r>
    </w:p>
    <w:p w14:paraId="4AD200D3" w14:textId="1298BD0A" w:rsidR="00EC2778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0898DA3D" wp14:editId="6718BB9A">
            <wp:extent cx="6339509" cy="678180"/>
            <wp:effectExtent l="0" t="0" r="4445" b="7620"/>
            <wp:docPr id="19287820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2020" name="Imagen 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10165" t="4052" r="64122" b="90771"/>
                    <a:stretch/>
                  </pic:blipFill>
                  <pic:spPr bwMode="auto">
                    <a:xfrm>
                      <a:off x="0" y="0"/>
                      <a:ext cx="6349902" cy="67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67737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5. ¡Disfruta del juego de la serpiente!</w:t>
      </w:r>
    </w:p>
    <w:p w14:paraId="5CC86DA4" w14:textId="7534A97B" w:rsidR="00EC2778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0056D730" wp14:editId="22989A0D">
            <wp:extent cx="6371590" cy="3385185"/>
            <wp:effectExtent l="0" t="0" r="0" b="5715"/>
            <wp:docPr id="17069807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0704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5BE" w14:textId="0807BAE4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4. Arquitectura del software</w:t>
      </w:r>
    </w:p>
    <w:p w14:paraId="4CDF7C2F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juego de la serpiente sigue una arquitectura cliente-servidor básica. A continuación se describen los componentes clave del sistema:</w:t>
      </w:r>
    </w:p>
    <w:p w14:paraId="4201414B" w14:textId="66A77920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4.1 Descripción general del juego de la serpiente</w:t>
      </w:r>
    </w:p>
    <w:p w14:paraId="4532B8F5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</w:p>
    <w:p w14:paraId="195E4D36" w14:textId="6D126F3D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lastRenderedPageBreak/>
        <w:t>El juego de la serpiente es un juego clásico en el que los jugadores controlan una serpiente en una cuadrícula y deben recolectar alimentos para aumentar su longitud. El objetivo es evitar chocar con las paredes</w:t>
      </w:r>
      <w:r w:rsidR="003C5710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y con el propio cuerpo de la serpiente.</w:t>
      </w:r>
    </w:p>
    <w:p w14:paraId="0877D24B" w14:textId="50C70E1D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4.2 Componentes del sistema</w:t>
      </w:r>
    </w:p>
    <w:p w14:paraId="4CA6A53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sistema consta de los siguientes componentes:</w:t>
      </w:r>
    </w:p>
    <w:p w14:paraId="61111E30" w14:textId="77777777" w:rsid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Cliente: El cliente es la interfaz de usuario del juego, que se ejecuta en un navegador web. Permite a los jugadores interactuar con el juego y muestra la cuadrícula, la serpiente y los alimentos.</w:t>
      </w:r>
    </w:p>
    <w:p w14:paraId="530729CB" w14:textId="2549ACCF" w:rsidR="003C5710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167744DD" wp14:editId="4EF32EB4">
            <wp:extent cx="6371590" cy="3385185"/>
            <wp:effectExtent l="0" t="0" r="0" b="5715"/>
            <wp:docPr id="92417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7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525B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- Servidor: El servidor es responsable de recibir las solicitudes del cliente, procesar las acciones del jugador, actualizar el estado del juego y enviar las respuestas al 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lastRenderedPageBreak/>
        <w:t>cliente. También gestiona la base de datos para almacenar los puntajes de los jugadores.</w:t>
      </w:r>
    </w:p>
    <w:p w14:paraId="6EF547F2" w14:textId="40A39318" w:rsidR="00EC2778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drawing>
          <wp:inline distT="0" distB="0" distL="0" distR="0" wp14:anchorId="7073B106" wp14:editId="215B2885">
            <wp:extent cx="2790825" cy="1838325"/>
            <wp:effectExtent l="0" t="0" r="9525" b="9525"/>
            <wp:docPr id="3063939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93908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EC986" wp14:editId="0A3CD629">
            <wp:extent cx="6371590" cy="3377565"/>
            <wp:effectExtent l="0" t="0" r="0" b="0"/>
            <wp:docPr id="163050640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0640" name="Imagen 1" descr="Interfaz de usuario gráfica, Texto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F56A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Base de datos: La base de datos almacena la información del jugador, como los puntajes y los nombres de usuario. Permite llevar un registro de los puntajes más altos y mantener la información de los jugadores.</w:t>
      </w:r>
    </w:p>
    <w:p w14:paraId="7534CFED" w14:textId="047BEEDA" w:rsidR="00EC2778" w:rsidRPr="00EC2778" w:rsidRDefault="003C5710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>
        <w:rPr>
          <w:noProof/>
        </w:rPr>
        <w:lastRenderedPageBreak/>
        <w:drawing>
          <wp:inline distT="0" distB="0" distL="0" distR="0" wp14:anchorId="2186C46A" wp14:editId="32A18ED8">
            <wp:extent cx="5791200" cy="2997414"/>
            <wp:effectExtent l="0" t="0" r="0" b="0"/>
            <wp:docPr id="3230047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4704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7"/>
                    <a:srcRect l="-1" t="7427" r="14969" b="9737"/>
                    <a:stretch/>
                  </pic:blipFill>
                  <pic:spPr bwMode="auto">
                    <a:xfrm>
                      <a:off x="0" y="0"/>
                      <a:ext cx="5797412" cy="300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B0EF" w14:textId="6F940ECF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4.3 Interacciones entre componentes</w:t>
      </w:r>
    </w:p>
    <w:p w14:paraId="4270E85E" w14:textId="11AD7FC4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El cliente interactúa con el servidor a través de solicitudes HTTP para enviar las acciones del jugador y recibir actualizaciones del estado del juego. El servidor 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lastRenderedPageBreak/>
        <w:t>procesa estas solicitudes, actualiza el juego según las acciones del jugador y envía las respuestas al cliente.</w:t>
      </w:r>
    </w:p>
    <w:p w14:paraId="22248F36" w14:textId="62A6DBD9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5. Funcionamiento</w:t>
      </w:r>
    </w:p>
    <w:p w14:paraId="096B5DD4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juego de la serpiente sigue las siguientes mecánicas y reglas:</w:t>
      </w:r>
    </w:p>
    <w:p w14:paraId="1FFB1139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1. El jugador controla la serpiente utilizando las teclas de dirección (arriba, abajo, izquierda, derecha) o mediante controles táctiles en dispositivos móviles.</w:t>
      </w:r>
    </w:p>
    <w:p w14:paraId="435011D8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2. El objetivo del juego es recolectar alimentos (representados por objetos en la cuadrícula) para aumentar la longitud de la serpiente y obtener puntajes más altos.</w:t>
      </w:r>
    </w:p>
    <w:p w14:paraId="57544CF4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3. La serpiente se mueve continuamente en la dirección indicada por el jugador. El jugador debe evitar que la serpiente choque con las paredes del juego o consigo misma.</w:t>
      </w:r>
    </w:p>
    <w:p w14:paraId="5702C159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4. Cada vez que la serpiente recolecta un alimento, se añade una sección adicional a su cuerpo y el puntaje del jugador aumenta.</w:t>
      </w:r>
    </w:p>
    <w:p w14:paraId="32D87A91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5. El juego termina cuando la serpiente choca con las paredes o con su propio cuerpo. Se muestra la puntuación final y se registra si es un nuevo récord.</w:t>
      </w:r>
    </w:p>
    <w:p w14:paraId="5AE63C51" w14:textId="3FA2298D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6. Estructura de código</w:t>
      </w:r>
    </w:p>
    <w:p w14:paraId="46CCBBBC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código del juego de la serpiente se organiza de la siguiente manera:</w:t>
      </w:r>
    </w:p>
    <w:p w14:paraId="53827C2D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`index.html`: Contiene la estructura HTML y el código JavaScript principal para controlar la lógica del juego y la interacción con el jugador.</w:t>
      </w:r>
    </w:p>
    <w:p w14:paraId="46E3BE8A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`style.css`: Define los estilos y la apariencia visual del juego utilizando hojas de estilo en cascada (CSS).</w:t>
      </w:r>
    </w:p>
    <w:p w14:paraId="7C13770F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`script.js`: Contiene funciones JavaScript adicionales para manejar la lógica del juego, como la generación de alimentos y la detección de colisiones.</w:t>
      </w:r>
    </w:p>
    <w:p w14:paraId="4746DDBE" w14:textId="784D1D76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`database.js`: Proporciona funcionalidades para interactuar con la base de datos y almacenar los puntajes de los jugadores</w:t>
      </w:r>
      <w:r w:rsidR="003C5710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asi como los usuarios y contraseñas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.</w:t>
      </w:r>
    </w:p>
    <w:p w14:paraId="441B36A0" w14:textId="0341BD5C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7. Posibles errores y soluciones</w:t>
      </w:r>
    </w:p>
    <w:p w14:paraId="630B646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</w:p>
    <w:p w14:paraId="471799CF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lastRenderedPageBreak/>
        <w:t>A continuación se enumeran algunos errores comunes que los usuarios pueden encontrar durante la instalación o el uso del juego de la serpiente, junto con posibles soluciones:</w:t>
      </w:r>
    </w:p>
    <w:p w14:paraId="733D6C7A" w14:textId="50097C65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**Error de carga del juego**: Si el juego no se carga correctamente en el navegador, asegúrate de que los archivos del juego estén ubicados en el directorio correcto del servidor y de que</w:t>
      </w:r>
      <w:r w:rsidR="003C5710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 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los permisos de archivo sean adecuados.</w:t>
      </w:r>
    </w:p>
    <w:p w14:paraId="7DC2CCDC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**Error de conexión con la base de datos**: Si el juego no puede conectarse a la base de datos, verifica la configuración de conexión en el archivo `database.js` y asegúrate de que los detalles de conexión sean correctos.</w:t>
      </w:r>
    </w:p>
    <w:p w14:paraId="1081BD08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- **Error de detección de colisiones**: Si el juego no detecta correctamente las colisiones de la serpiente con las paredes o con su propio cuerpo, revisa el código en </w:t>
      </w: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lastRenderedPageBreak/>
        <w:t>`script.js` para garantizar que las condiciones de colisión estén configuradas correctamente.</w:t>
      </w:r>
    </w:p>
    <w:p w14:paraId="433EF6EB" w14:textId="2E40AA55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8. Optimización y mantenimiento</w:t>
      </w:r>
    </w:p>
    <w:p w14:paraId="6DD6B68A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Para optimizar el rendimiento del juego de la serpiente y garantizar su mantenimiento adecuado, considera las siguientes prácticas:</w:t>
      </w:r>
    </w:p>
    <w:p w14:paraId="00EEFEA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Realiza pruebas exhaustivas para identificar posibles errores o fallos en el juego y corregirlos antes de lanzarlo.</w:t>
      </w:r>
    </w:p>
    <w:p w14:paraId="38AF57C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Monitorea regularmente el rendimiento del juego y optimiza el código para mejorar la velocidad y la eficiencia.</w:t>
      </w:r>
    </w:p>
    <w:p w14:paraId="24EB1224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Mantén una copia de seguridad de la base de datos del juego para evitar la pérdida de información de los jugadores.</w:t>
      </w:r>
    </w:p>
    <w:p w14:paraId="19089D46" w14:textId="77777777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- Realiza actualizaciones periódicas del juego para agregar nuevas características, corregir errores y mejorar la experiencia del usuario.</w:t>
      </w:r>
    </w:p>
    <w:p w14:paraId="0E959AD9" w14:textId="3BD0CEF4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9. Soporte técnico</w:t>
      </w:r>
    </w:p>
    <w:p w14:paraId="7D2BE84C" w14:textId="6DB6DE61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 xml:space="preserve">Para obtener soporte técnico relacionado con la instalación, uso o solución de problemas del juego de la serpiente, puedes contactar a nuestro equipo de soporte en </w:t>
      </w:r>
      <w:r w:rsidR="003C5710">
        <w:rPr>
          <w:rFonts w:ascii="Times New Roman" w:hAnsi="Times New Roman" w:cs="Times New Roman"/>
          <w:noProof/>
          <w:sz w:val="28"/>
          <w:szCs w:val="28"/>
          <w:lang w:bidi="es-ES"/>
        </w:rPr>
        <w:t>68201525</w:t>
      </w:r>
      <w:r w:rsidR="002951ED" w:rsidRPr="002951ED">
        <w:rPr>
          <w:rFonts w:ascii="Times New Roman" w:hAnsi="Times New Roman" w:cs="Times New Roman"/>
          <w:noProof/>
          <w:sz w:val="28"/>
          <w:szCs w:val="28"/>
          <w:lang w:bidi="es-ES"/>
        </w:rPr>
        <w:t>@</w:t>
      </w:r>
      <w:r w:rsidR="002951ED">
        <w:rPr>
          <w:rFonts w:ascii="Times New Roman" w:hAnsi="Times New Roman" w:cs="Times New Roman"/>
          <w:noProof/>
          <w:sz w:val="28"/>
          <w:szCs w:val="28"/>
          <w:lang w:bidi="es-ES"/>
        </w:rPr>
        <w:t>unitec.edu.co</w:t>
      </w:r>
    </w:p>
    <w:p w14:paraId="5D07CA76" w14:textId="74F02BD8" w:rsidR="00EC2778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  <w:lang w:bidi="es-ES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10. Conclusión</w:t>
      </w:r>
    </w:p>
    <w:p w14:paraId="690BA104" w14:textId="00ABBC8A" w:rsidR="0087605E" w:rsidRPr="00EC2778" w:rsidRDefault="00EC2778" w:rsidP="00EC2778">
      <w:pPr>
        <w:pStyle w:val="Ttulo1"/>
        <w:rPr>
          <w:rFonts w:ascii="Times New Roman" w:hAnsi="Times New Roman" w:cs="Times New Roman"/>
          <w:noProof/>
          <w:sz w:val="28"/>
          <w:szCs w:val="28"/>
        </w:rPr>
      </w:pPr>
      <w:r w:rsidRPr="00EC2778">
        <w:rPr>
          <w:rFonts w:ascii="Times New Roman" w:hAnsi="Times New Roman" w:cs="Times New Roman"/>
          <w:noProof/>
          <w:sz w:val="28"/>
          <w:szCs w:val="28"/>
          <w:lang w:bidi="es-ES"/>
        </w:rPr>
        <w:t>El Manual de Software del Juego de la Serpiente proporciona una guía detallada sobre la instalación, funcionamiento y mantenimiento de este juego clásico. Sigue las instrucciones proporcionadas en este manual para instalar y utilizar el juego de manera efectiva. Disfruta de la experiencia de jugar a la serpiente y mejora tus habilidades para alcanzar los puntajes más altos. ¡Diviértete!</w:t>
      </w:r>
    </w:p>
    <w:sectPr w:rsidR="0087605E" w:rsidRPr="00EC2778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094C9" w14:textId="77777777" w:rsidR="00AF7A4D" w:rsidRDefault="00AF7A4D">
      <w:r>
        <w:separator/>
      </w:r>
    </w:p>
    <w:p w14:paraId="2BE89719" w14:textId="77777777" w:rsidR="00AF7A4D" w:rsidRDefault="00AF7A4D"/>
  </w:endnote>
  <w:endnote w:type="continuationSeparator" w:id="0">
    <w:p w14:paraId="3C82C8B7" w14:textId="77777777" w:rsidR="00AF7A4D" w:rsidRDefault="00AF7A4D">
      <w:r>
        <w:continuationSeparator/>
      </w:r>
    </w:p>
    <w:p w14:paraId="005AE5B5" w14:textId="77777777" w:rsidR="00AF7A4D" w:rsidRDefault="00AF7A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1581284F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16F417A6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30D05" w14:textId="77777777" w:rsidR="00AF7A4D" w:rsidRDefault="00AF7A4D">
      <w:r>
        <w:separator/>
      </w:r>
    </w:p>
    <w:p w14:paraId="07E750DC" w14:textId="77777777" w:rsidR="00AF7A4D" w:rsidRDefault="00AF7A4D"/>
  </w:footnote>
  <w:footnote w:type="continuationSeparator" w:id="0">
    <w:p w14:paraId="6F388D67" w14:textId="77777777" w:rsidR="00AF7A4D" w:rsidRDefault="00AF7A4D">
      <w:r>
        <w:continuationSeparator/>
      </w:r>
    </w:p>
    <w:p w14:paraId="67959403" w14:textId="77777777" w:rsidR="00AF7A4D" w:rsidRDefault="00AF7A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4E9E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4776EFD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3BB4DC4C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78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951ED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C5710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AF7A4D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C2778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D6DACD"/>
  <w15:docId w15:val="{082A60DC-E158-4F90-A1C9-2877BC087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s%20David%20Lopez\AppData\Local\Microsoft\Office\16.0\DTS\es-CO%7b54A550CA-3A23-4975-B03D-BFEC3DC28B57%7d\%7bB993A313-0CFD-468A-B988-D32579642DC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AEF44DC5B14A69BE2A1EA5671EE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F78632-7FCB-4864-95E7-1A37110DF25E}"/>
      </w:docPartPr>
      <w:docPartBody>
        <w:p w:rsidR="00000000" w:rsidRDefault="00000000">
          <w:pPr>
            <w:pStyle w:val="5FAEF44DC5B14A69BE2A1EA5671EE40E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mayo 28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192A11964D0B4F1D8A32239759FB0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62895-2E7D-4A88-A00F-2C52249FC6D4}"/>
      </w:docPartPr>
      <w:docPartBody>
        <w:p w:rsidR="00000000" w:rsidRDefault="00000000">
          <w:pPr>
            <w:pStyle w:val="192A11964D0B4F1D8A32239759FB0EE1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A567B5CD562541FCA5055D66E5B14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23762-2995-4EFC-9895-201D414CEBF8}"/>
      </w:docPartPr>
      <w:docPartBody>
        <w:p w:rsidR="00000000" w:rsidRDefault="00000000">
          <w:pPr>
            <w:pStyle w:val="A567B5CD562541FCA5055D66E5B141D8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71"/>
    <w:rsid w:val="00B8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kern w:val="0"/>
      <w:sz w:val="32"/>
      <w:lang w:val="es-ES" w:eastAsia="en-US"/>
      <w14:ligatures w14:val="none"/>
    </w:rPr>
  </w:style>
  <w:style w:type="paragraph" w:customStyle="1" w:styleId="5FAEF44DC5B14A69BE2A1EA5671EE40E">
    <w:name w:val="5FAEF44DC5B14A69BE2A1EA5671EE40E"/>
  </w:style>
  <w:style w:type="paragraph" w:customStyle="1" w:styleId="192A11964D0B4F1D8A32239759FB0EE1">
    <w:name w:val="192A11964D0B4F1D8A32239759FB0EE1"/>
  </w:style>
  <w:style w:type="paragraph" w:customStyle="1" w:styleId="A567B5CD562541FCA5055D66E5B141D8">
    <w:name w:val="A567B5CD562541FCA5055D66E5B141D8"/>
  </w:style>
  <w:style w:type="paragraph" w:customStyle="1" w:styleId="0D2C6BEC4DD5412080E483CB725A5A96">
    <w:name w:val="0D2C6BEC4DD5412080E483CB725A5A96"/>
  </w:style>
  <w:style w:type="paragraph" w:customStyle="1" w:styleId="09142344455544E89D19091C333A0E36">
    <w:name w:val="09142344455544E89D19091C333A0E36"/>
  </w:style>
  <w:style w:type="paragraph" w:customStyle="1" w:styleId="8E3CF7A0D27F4F70AC60F5FF08F86B93">
    <w:name w:val="8E3CF7A0D27F4F70AC60F5FF08F86B93"/>
  </w:style>
  <w:style w:type="paragraph" w:customStyle="1" w:styleId="BB07CE0CF31D48AEB3C25E4625E51DE9">
    <w:name w:val="BB07CE0CF31D48AEB3C25E4625E51DE9"/>
  </w:style>
  <w:style w:type="paragraph" w:customStyle="1" w:styleId="E4F1EEB9E17341E6A046532F0412E0E0">
    <w:name w:val="E4F1EEB9E17341E6A046532F0412E0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Andres David Lopez Moreno
Ingenieria web y movil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{B993A313-0CFD-468A-B988-D32579642DC6}tf16392850_win32</Template>
  <TotalTime>22</TotalTime>
  <Pages>11</Pages>
  <Words>1193</Words>
  <Characters>6565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Andres David Lopez</dc:creator>
  <cp:keywords/>
  <cp:lastModifiedBy>andresdavid lopezmoreno</cp:lastModifiedBy>
  <cp:revision>1</cp:revision>
  <cp:lastPrinted>2006-08-01T17:47:00Z</cp:lastPrinted>
  <dcterms:created xsi:type="dcterms:W3CDTF">2023-05-29T01:09:00Z</dcterms:created>
  <dcterms:modified xsi:type="dcterms:W3CDTF">2023-05-29T01:31:00Z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